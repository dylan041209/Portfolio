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0515F" w14:textId="060634C2" w:rsidR="00457ADE" w:rsidRPr="002E0E37" w:rsidRDefault="005B5918" w:rsidP="00B86C53">
      <w:pPr>
        <w:rPr>
          <w:color w:val="auto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22AE4D" wp14:editId="149357F1">
                <wp:simplePos x="0" y="0"/>
                <wp:positionH relativeFrom="column">
                  <wp:posOffset>1817370</wp:posOffset>
                </wp:positionH>
                <wp:positionV relativeFrom="paragraph">
                  <wp:posOffset>-377190</wp:posOffset>
                </wp:positionV>
                <wp:extent cx="5326380" cy="9681210"/>
                <wp:effectExtent l="0" t="0" r="7620" b="0"/>
                <wp:wrapNone/>
                <wp:docPr id="143054670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6380" cy="9681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6E5DEA" w14:textId="77777777" w:rsidR="005B5918" w:rsidRPr="002E0E37" w:rsidRDefault="005B5918" w:rsidP="005B5918">
                            <w:pPr>
                              <w:pStyle w:val="Title"/>
                            </w:pPr>
                            <w:r w:rsidRPr="002E0E37">
                              <w:t>Dylan Titley</w:t>
                            </w:r>
                          </w:p>
                          <w:p w14:paraId="4F15B844" w14:textId="77777777" w:rsidR="005B5918" w:rsidRPr="002E0E37" w:rsidRDefault="005B5918" w:rsidP="005B5918">
                            <w:pPr>
                              <w:pStyle w:val="Subtitle"/>
                            </w:pPr>
                            <w:r w:rsidRPr="002E0E37">
                              <w:t>Retail assistant and student</w:t>
                            </w:r>
                          </w:p>
                          <w:p w14:paraId="0F4AF5E0" w14:textId="77777777" w:rsidR="005B5918" w:rsidRPr="002E0E37" w:rsidRDefault="005B5918" w:rsidP="005B5918"/>
                          <w:p w14:paraId="42075920" w14:textId="49C75ECD" w:rsidR="005B5918" w:rsidRDefault="005B5918" w:rsidP="005B5918">
                            <w:r w:rsidRPr="002E0E37">
                              <w:t xml:space="preserve">I am an individual who has a passion for helping people. I </w:t>
                            </w:r>
                            <w:r>
                              <w:t xml:space="preserve">am getting close to finishing </w:t>
                            </w:r>
                            <w:r w:rsidRPr="002E0E37">
                              <w:t xml:space="preserve">my A-Level courses, with </w:t>
                            </w:r>
                            <w:r>
                              <w:t xml:space="preserve">predicted </w:t>
                            </w:r>
                            <w:r w:rsidRPr="002E0E37">
                              <w:t xml:space="preserve">results including 2 Distinctions and </w:t>
                            </w:r>
                            <w:r>
                              <w:t>B</w:t>
                            </w:r>
                            <w:r w:rsidRPr="002E0E37">
                              <w:t xml:space="preserve">. In my studies, my </w:t>
                            </w:r>
                            <w:r>
                              <w:t>favourite</w:t>
                            </w:r>
                            <w:r w:rsidRPr="002E0E37">
                              <w:t xml:space="preserve"> piece of coursework was regarding my business marketing course. From this I developed a passion for creating ideas and implementing them effectively.  </w:t>
                            </w:r>
                          </w:p>
                          <w:p w14:paraId="7A72AA2B" w14:textId="77777777" w:rsidR="006D625B" w:rsidRDefault="006D625B" w:rsidP="005B5918"/>
                          <w:p w14:paraId="7402401E" w14:textId="77777777" w:rsidR="006D625B" w:rsidRDefault="006D625B" w:rsidP="005B5918"/>
                          <w:p w14:paraId="029CBFDD" w14:textId="77777777" w:rsidR="006D625B" w:rsidRPr="002E0E37" w:rsidRDefault="006D625B" w:rsidP="006D625B">
                            <w:pPr>
                              <w:pStyle w:val="Heading1"/>
                            </w:pPr>
                            <w:r w:rsidRPr="002E0E37">
                              <w:t>Education</w:t>
                            </w:r>
                          </w:p>
                          <w:p w14:paraId="527932D0" w14:textId="77777777" w:rsidR="006D625B" w:rsidRPr="002E0E37" w:rsidRDefault="006D625B" w:rsidP="006D625B"/>
                          <w:p w14:paraId="0E9F31E1" w14:textId="77777777" w:rsidR="006D625B" w:rsidRPr="002E0E37" w:rsidRDefault="006D625B" w:rsidP="006D625B">
                            <w:pPr>
                              <w:pStyle w:val="Heading3"/>
                            </w:pPr>
                            <w:r w:rsidRPr="002E0E37">
                              <w:rPr>
                                <w:rStyle w:val="Heading2Char"/>
                              </w:rPr>
                              <w:t>PAULET HIGH SCHOOL AND SIXTH FORM</w:t>
                            </w:r>
                            <w:r w:rsidRPr="002E0E37">
                              <w:t xml:space="preserve"> – YEAR 7 TO 11                             September 2020 – June 2025</w:t>
                            </w:r>
                          </w:p>
                          <w:p w14:paraId="0C4946D4" w14:textId="77777777" w:rsidR="006D625B" w:rsidRPr="002E0E37" w:rsidRDefault="006D625B" w:rsidP="006D625B">
                            <w:r w:rsidRPr="002E0E37">
                              <w:t>Throughout my time at high school I achieved many accolades including 5 awards for different subjects in my year 9 awards evening. I also represented my school in extracurricular activities such as football games, athletics events and science fairs. In year 11, I achieved the title of senior prefect which was voted for by the rest of my cohort and teachers.</w:t>
                            </w:r>
                          </w:p>
                          <w:p w14:paraId="06479145" w14:textId="77777777" w:rsidR="006D625B" w:rsidRDefault="006D625B" w:rsidP="005B5918"/>
                          <w:p w14:paraId="27228C13" w14:textId="77777777" w:rsidR="006D625B" w:rsidRDefault="006D625B" w:rsidP="005B5918"/>
                          <w:p w14:paraId="5F1F1E13" w14:textId="77777777" w:rsidR="006D625B" w:rsidRPr="002E0E37" w:rsidRDefault="006D625B" w:rsidP="006D625B">
                            <w:pPr>
                              <w:pStyle w:val="Heading2"/>
                            </w:pPr>
                            <w:r w:rsidRPr="002E0E37">
                              <w:t>paulet high scHOOL AND SIXTH FORM</w:t>
                            </w:r>
                            <w:r w:rsidRPr="002E0E37">
                              <w:rPr>
                                <w:bCs/>
                              </w:rPr>
                              <w:t xml:space="preserve"> </w:t>
                            </w:r>
                            <w:r w:rsidRPr="002E0E37">
                              <w:rPr>
                                <w:rStyle w:val="Heading3Char"/>
                                <w:b w:val="0"/>
                                <w:bCs/>
                              </w:rPr>
                              <w:t>– Year 12 to 13</w:t>
                            </w:r>
                          </w:p>
                          <w:p w14:paraId="47D1A687" w14:textId="77777777" w:rsidR="006D625B" w:rsidRPr="002E0E37" w:rsidRDefault="006D625B" w:rsidP="006D625B">
                            <w:pPr>
                              <w:pStyle w:val="Heading3"/>
                            </w:pPr>
                            <w:r w:rsidRPr="002E0E37">
                              <w:t>September 2025 – June 2027</w:t>
                            </w:r>
                          </w:p>
                          <w:p w14:paraId="72F5EA01" w14:textId="50EE6AE6" w:rsidR="006D625B" w:rsidRDefault="006D625B" w:rsidP="006D625B">
                            <w:r w:rsidRPr="002E0E37">
                              <w:t>I continued my studies at Paulet, taking on Business, IT and Criminology at a Level 3 diploma. I was noticed as top of my class multiple times through internal awards and my efforts were rewarded through my grades after finishing school.</w:t>
                            </w:r>
                          </w:p>
                          <w:p w14:paraId="754F43E5" w14:textId="77777777" w:rsidR="006D625B" w:rsidRDefault="006D625B" w:rsidP="006D625B"/>
                          <w:p w14:paraId="1AD780F7" w14:textId="77777777" w:rsidR="006D625B" w:rsidRDefault="006D625B" w:rsidP="006D625B"/>
                          <w:p w14:paraId="26E2C09F" w14:textId="77777777" w:rsidR="006D625B" w:rsidRPr="002E0E37" w:rsidRDefault="006D625B" w:rsidP="006D625B">
                            <w:pPr>
                              <w:pStyle w:val="Heading1"/>
                            </w:pPr>
                            <w:r w:rsidRPr="002E0E37">
                              <w:t>Qualifications</w:t>
                            </w:r>
                          </w:p>
                          <w:p w14:paraId="64046030" w14:textId="77777777" w:rsidR="006D625B" w:rsidRPr="002E0E37" w:rsidRDefault="006D625B" w:rsidP="006D625B">
                            <w:pPr>
                              <w:pStyle w:val="Heading2"/>
                            </w:pPr>
                            <w:r w:rsidRPr="002E0E37">
                              <w:t xml:space="preserve">GCSE                        </w:t>
                            </w:r>
                            <w:r>
                              <w:t xml:space="preserve">    Predicted </w:t>
                            </w:r>
                            <w:r w:rsidRPr="002E0E37">
                              <w:t>A-level</w:t>
                            </w:r>
                          </w:p>
                          <w:p w14:paraId="0C40A410" w14:textId="26DA4092" w:rsidR="006D625B" w:rsidRDefault="009A0560" w:rsidP="003356D5">
                            <w:pPr>
                              <w:spacing w:line="240" w:lineRule="auto"/>
                            </w:pPr>
                            <w:r w:rsidRPr="002E0E37">
                              <w:t xml:space="preserve">Maths </w:t>
                            </w:r>
                            <w:r>
                              <w:t>–</w:t>
                            </w:r>
                            <w:r w:rsidRPr="002E0E37">
                              <w:t xml:space="preserve"> 7</w:t>
                            </w:r>
                            <w:r>
                              <w:t xml:space="preserve">                                 Business – Distinction</w:t>
                            </w:r>
                          </w:p>
                          <w:p w14:paraId="23608A0E" w14:textId="3D7A87B5" w:rsidR="009A0560" w:rsidRDefault="001E724D" w:rsidP="009A0560">
                            <w:r>
                              <w:t xml:space="preserve">English Language – 7             IT - Distinction                                                                                                                      English Literature – 6               Criminology - B                                                                                     </w:t>
                            </w:r>
                            <w:r>
                              <w:t>Creative IMedia</w:t>
                            </w:r>
                          </w:p>
                          <w:p w14:paraId="5AB4D5F1" w14:textId="57F8BFE2" w:rsidR="001E724D" w:rsidRDefault="001E724D" w:rsidP="001E724D">
                            <w:r>
                              <w:t>- Level 2 Merit</w:t>
                            </w:r>
                          </w:p>
                          <w:p w14:paraId="24AF89B0" w14:textId="2DEC8775" w:rsidR="001E724D" w:rsidRDefault="00FF7FAB" w:rsidP="001E724D">
                            <w:r>
                              <w:t>Spanish – 5</w:t>
                            </w:r>
                          </w:p>
                          <w:p w14:paraId="734EF6DD" w14:textId="55505B0C" w:rsidR="00FF7FAB" w:rsidRDefault="00FF7FAB" w:rsidP="001E724D">
                            <w:r>
                              <w:t xml:space="preserve">RS </w:t>
                            </w:r>
                            <w:r w:rsidR="007E7960">
                              <w:t>–</w:t>
                            </w:r>
                            <w:r>
                              <w:t xml:space="preserve"> </w:t>
                            </w:r>
                            <w:r w:rsidR="007E7960">
                              <w:t>5</w:t>
                            </w:r>
                          </w:p>
                          <w:p w14:paraId="4D534994" w14:textId="452B74A1" w:rsidR="007E7960" w:rsidRDefault="00380E2F" w:rsidP="001E724D">
                            <w:r>
                              <w:t>Biology – 5</w:t>
                            </w:r>
                          </w:p>
                          <w:p w14:paraId="481A9ED5" w14:textId="16AC857F" w:rsidR="00380E2F" w:rsidRDefault="00380E2F" w:rsidP="001E724D">
                            <w:r>
                              <w:t xml:space="preserve">Chemistry </w:t>
                            </w:r>
                            <w:r w:rsidR="00F4359D">
                              <w:t>–</w:t>
                            </w:r>
                            <w:r>
                              <w:t xml:space="preserve"> </w:t>
                            </w:r>
                            <w:r w:rsidR="00F4359D">
                              <w:t>4</w:t>
                            </w:r>
                          </w:p>
                          <w:p w14:paraId="40D17F99" w14:textId="552AA853" w:rsidR="00F4359D" w:rsidRDefault="000911E4" w:rsidP="001E724D">
                            <w:r>
                              <w:t>Physics – 5</w:t>
                            </w:r>
                          </w:p>
                          <w:p w14:paraId="24117917" w14:textId="4B929E2B" w:rsidR="000911E4" w:rsidRDefault="00F92595" w:rsidP="001E724D">
                            <w:r>
                              <w:t>History - 5</w:t>
                            </w:r>
                          </w:p>
                          <w:p w14:paraId="76A9FA11" w14:textId="77777777" w:rsidR="001E724D" w:rsidRPr="00020BEB" w:rsidRDefault="001E724D" w:rsidP="009A0560">
                            <w:pPr>
                              <w:rPr>
                                <w:color w:val="auto"/>
                              </w:rPr>
                            </w:pPr>
                          </w:p>
                          <w:p w14:paraId="7A424EE7" w14:textId="77777777" w:rsidR="009A0560" w:rsidRDefault="009A0560" w:rsidP="006D62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22AE4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43.1pt;margin-top:-29.7pt;width:419.4pt;height:762.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" fillcolor="white [3201]" stroked="f" strokeweight=".5pt">
                <v:textbox>
                  <w:txbxContent>
                    <w:p w14:paraId="326E5DEA" w14:textId="77777777" w:rsidR="005B5918" w:rsidRPr="002E0E37" w:rsidRDefault="005B5918" w:rsidP="005B5918">
                      <w:pPr>
                        <w:pStyle w:val="Title"/>
                      </w:pPr>
                      <w:r w:rsidRPr="002E0E37">
                        <w:t>Dylan Titley</w:t>
                      </w:r>
                    </w:p>
                    <w:p w14:paraId="4F15B844" w14:textId="77777777" w:rsidR="005B5918" w:rsidRPr="002E0E37" w:rsidRDefault="005B5918" w:rsidP="005B5918">
                      <w:pPr>
                        <w:pStyle w:val="Subtitle"/>
                      </w:pPr>
                      <w:r w:rsidRPr="002E0E37">
                        <w:t>Retail assistant and student</w:t>
                      </w:r>
                    </w:p>
                    <w:p w14:paraId="0F4AF5E0" w14:textId="77777777" w:rsidR="005B5918" w:rsidRPr="002E0E37" w:rsidRDefault="005B5918" w:rsidP="005B5918"/>
                    <w:p w14:paraId="42075920" w14:textId="49C75ECD" w:rsidR="005B5918" w:rsidRDefault="005B5918" w:rsidP="005B5918">
                      <w:r w:rsidRPr="002E0E37">
                        <w:t xml:space="preserve">I am an individual who has a passion for helping people. I </w:t>
                      </w:r>
                      <w:r>
                        <w:t xml:space="preserve">am getting close to finishing </w:t>
                      </w:r>
                      <w:r w:rsidRPr="002E0E37">
                        <w:t xml:space="preserve">my A-Level courses, with </w:t>
                      </w:r>
                      <w:r>
                        <w:t xml:space="preserve">predicted </w:t>
                      </w:r>
                      <w:r w:rsidRPr="002E0E37">
                        <w:t xml:space="preserve">results including 2 Distinctions and </w:t>
                      </w:r>
                      <w:r>
                        <w:t>B</w:t>
                      </w:r>
                      <w:r w:rsidRPr="002E0E37">
                        <w:t xml:space="preserve">. In my studies, my </w:t>
                      </w:r>
                      <w:r>
                        <w:t>favourite</w:t>
                      </w:r>
                      <w:r w:rsidRPr="002E0E37">
                        <w:t xml:space="preserve"> piece of coursework was regarding my business marketing course. From this I developed a passion for creating ideas and implementing them effectively.  </w:t>
                      </w:r>
                    </w:p>
                    <w:p w14:paraId="7A72AA2B" w14:textId="77777777" w:rsidR="006D625B" w:rsidRDefault="006D625B" w:rsidP="005B5918"/>
                    <w:p w14:paraId="7402401E" w14:textId="77777777" w:rsidR="006D625B" w:rsidRDefault="006D625B" w:rsidP="005B5918"/>
                    <w:p w14:paraId="029CBFDD" w14:textId="77777777" w:rsidR="006D625B" w:rsidRPr="002E0E37" w:rsidRDefault="006D625B" w:rsidP="006D625B">
                      <w:pPr>
                        <w:pStyle w:val="Heading1"/>
                      </w:pPr>
                      <w:r w:rsidRPr="002E0E37">
                        <w:t>Education</w:t>
                      </w:r>
                    </w:p>
                    <w:p w14:paraId="527932D0" w14:textId="77777777" w:rsidR="006D625B" w:rsidRPr="002E0E37" w:rsidRDefault="006D625B" w:rsidP="006D625B"/>
                    <w:p w14:paraId="0E9F31E1" w14:textId="77777777" w:rsidR="006D625B" w:rsidRPr="002E0E37" w:rsidRDefault="006D625B" w:rsidP="006D625B">
                      <w:pPr>
                        <w:pStyle w:val="Heading3"/>
                      </w:pPr>
                      <w:r w:rsidRPr="002E0E37">
                        <w:rPr>
                          <w:rStyle w:val="Heading2Char"/>
                        </w:rPr>
                        <w:t>PAULET HIGH SCHOOL AND SIXTH FORM</w:t>
                      </w:r>
                      <w:r w:rsidRPr="002E0E37">
                        <w:t xml:space="preserve"> – YEAR 7 TO 11                             September 2020 – June 2025</w:t>
                      </w:r>
                    </w:p>
                    <w:p w14:paraId="0C4946D4" w14:textId="77777777" w:rsidR="006D625B" w:rsidRPr="002E0E37" w:rsidRDefault="006D625B" w:rsidP="006D625B">
                      <w:r w:rsidRPr="002E0E37">
                        <w:t>Throughout my time at high school I achieved many accolades including 5 awards for different subjects in my year 9 awards evening. I also represented my school in extracurricular activities such as football games, athletics events and science fairs. In year 11, I achieved the title of senior prefect which was voted for by the rest of my cohort and teachers.</w:t>
                      </w:r>
                    </w:p>
                    <w:p w14:paraId="06479145" w14:textId="77777777" w:rsidR="006D625B" w:rsidRDefault="006D625B" w:rsidP="005B5918"/>
                    <w:p w14:paraId="27228C13" w14:textId="77777777" w:rsidR="006D625B" w:rsidRDefault="006D625B" w:rsidP="005B5918"/>
                    <w:p w14:paraId="5F1F1E13" w14:textId="77777777" w:rsidR="006D625B" w:rsidRPr="002E0E37" w:rsidRDefault="006D625B" w:rsidP="006D625B">
                      <w:pPr>
                        <w:pStyle w:val="Heading2"/>
                      </w:pPr>
                      <w:r w:rsidRPr="002E0E37">
                        <w:t>paulet high scHOOL AND SIXTH FORM</w:t>
                      </w:r>
                      <w:r w:rsidRPr="002E0E37">
                        <w:rPr>
                          <w:bCs/>
                        </w:rPr>
                        <w:t xml:space="preserve"> </w:t>
                      </w:r>
                      <w:r w:rsidRPr="002E0E37">
                        <w:rPr>
                          <w:rStyle w:val="Heading3Char"/>
                          <w:b w:val="0"/>
                          <w:bCs/>
                        </w:rPr>
                        <w:t>– Year 12 to 13</w:t>
                      </w:r>
                    </w:p>
                    <w:p w14:paraId="47D1A687" w14:textId="77777777" w:rsidR="006D625B" w:rsidRPr="002E0E37" w:rsidRDefault="006D625B" w:rsidP="006D625B">
                      <w:pPr>
                        <w:pStyle w:val="Heading3"/>
                      </w:pPr>
                      <w:r w:rsidRPr="002E0E37">
                        <w:t>September 2025 – June 2027</w:t>
                      </w:r>
                    </w:p>
                    <w:p w14:paraId="72F5EA01" w14:textId="50EE6AE6" w:rsidR="006D625B" w:rsidRDefault="006D625B" w:rsidP="006D625B">
                      <w:r w:rsidRPr="002E0E37">
                        <w:t>I continued my studies at Paulet, taking on Business, IT and Criminology at a Level 3 diploma. I was noticed as top of my class multiple times through internal awards and my efforts were rewarded through my grades after finishing school.</w:t>
                      </w:r>
                    </w:p>
                    <w:p w14:paraId="754F43E5" w14:textId="77777777" w:rsidR="006D625B" w:rsidRDefault="006D625B" w:rsidP="006D625B"/>
                    <w:p w14:paraId="1AD780F7" w14:textId="77777777" w:rsidR="006D625B" w:rsidRDefault="006D625B" w:rsidP="006D625B"/>
                    <w:p w14:paraId="26E2C09F" w14:textId="77777777" w:rsidR="006D625B" w:rsidRPr="002E0E37" w:rsidRDefault="006D625B" w:rsidP="006D625B">
                      <w:pPr>
                        <w:pStyle w:val="Heading1"/>
                      </w:pPr>
                      <w:r w:rsidRPr="002E0E37">
                        <w:t>Qualifications</w:t>
                      </w:r>
                    </w:p>
                    <w:p w14:paraId="64046030" w14:textId="77777777" w:rsidR="006D625B" w:rsidRPr="002E0E37" w:rsidRDefault="006D625B" w:rsidP="006D625B">
                      <w:pPr>
                        <w:pStyle w:val="Heading2"/>
                      </w:pPr>
                      <w:r w:rsidRPr="002E0E37">
                        <w:t xml:space="preserve">GCSE                        </w:t>
                      </w:r>
                      <w:r>
                        <w:t xml:space="preserve">    Predicted </w:t>
                      </w:r>
                      <w:r w:rsidRPr="002E0E37">
                        <w:t>A-level</w:t>
                      </w:r>
                    </w:p>
                    <w:p w14:paraId="0C40A410" w14:textId="26DA4092" w:rsidR="006D625B" w:rsidRDefault="009A0560" w:rsidP="003356D5">
                      <w:pPr>
                        <w:spacing w:line="240" w:lineRule="auto"/>
                      </w:pPr>
                      <w:r w:rsidRPr="002E0E37">
                        <w:t xml:space="preserve">Maths </w:t>
                      </w:r>
                      <w:r>
                        <w:t>–</w:t>
                      </w:r>
                      <w:r w:rsidRPr="002E0E37">
                        <w:t xml:space="preserve"> 7</w:t>
                      </w:r>
                      <w:r>
                        <w:t xml:space="preserve">                                 Business – Distinction</w:t>
                      </w:r>
                    </w:p>
                    <w:p w14:paraId="23608A0E" w14:textId="3D7A87B5" w:rsidR="009A0560" w:rsidRDefault="001E724D" w:rsidP="009A0560">
                      <w:r>
                        <w:t xml:space="preserve">English Language – 7             IT - Distinction                                                                                                                      English Literature – 6               Criminology - B                                                                                     </w:t>
                      </w:r>
                      <w:r>
                        <w:t>Creative IMedia</w:t>
                      </w:r>
                    </w:p>
                    <w:p w14:paraId="5AB4D5F1" w14:textId="57F8BFE2" w:rsidR="001E724D" w:rsidRDefault="001E724D" w:rsidP="001E724D">
                      <w:r>
                        <w:t>- Level 2 Merit</w:t>
                      </w:r>
                    </w:p>
                    <w:p w14:paraId="24AF89B0" w14:textId="2DEC8775" w:rsidR="001E724D" w:rsidRDefault="00FF7FAB" w:rsidP="001E724D">
                      <w:r>
                        <w:t>Spanish – 5</w:t>
                      </w:r>
                    </w:p>
                    <w:p w14:paraId="734EF6DD" w14:textId="55505B0C" w:rsidR="00FF7FAB" w:rsidRDefault="00FF7FAB" w:rsidP="001E724D">
                      <w:r>
                        <w:t xml:space="preserve">RS </w:t>
                      </w:r>
                      <w:r w:rsidR="007E7960">
                        <w:t>–</w:t>
                      </w:r>
                      <w:r>
                        <w:t xml:space="preserve"> </w:t>
                      </w:r>
                      <w:r w:rsidR="007E7960">
                        <w:t>5</w:t>
                      </w:r>
                    </w:p>
                    <w:p w14:paraId="4D534994" w14:textId="452B74A1" w:rsidR="007E7960" w:rsidRDefault="00380E2F" w:rsidP="001E724D">
                      <w:r>
                        <w:t>Biology – 5</w:t>
                      </w:r>
                    </w:p>
                    <w:p w14:paraId="481A9ED5" w14:textId="16AC857F" w:rsidR="00380E2F" w:rsidRDefault="00380E2F" w:rsidP="001E724D">
                      <w:r>
                        <w:t xml:space="preserve">Chemistry </w:t>
                      </w:r>
                      <w:r w:rsidR="00F4359D">
                        <w:t>–</w:t>
                      </w:r>
                      <w:r>
                        <w:t xml:space="preserve"> </w:t>
                      </w:r>
                      <w:r w:rsidR="00F4359D">
                        <w:t>4</w:t>
                      </w:r>
                    </w:p>
                    <w:p w14:paraId="40D17F99" w14:textId="552AA853" w:rsidR="00F4359D" w:rsidRDefault="000911E4" w:rsidP="001E724D">
                      <w:r>
                        <w:t>Physics – 5</w:t>
                      </w:r>
                    </w:p>
                    <w:p w14:paraId="24117917" w14:textId="4B929E2B" w:rsidR="000911E4" w:rsidRDefault="00F92595" w:rsidP="001E724D">
                      <w:r>
                        <w:t>History - 5</w:t>
                      </w:r>
                    </w:p>
                    <w:p w14:paraId="76A9FA11" w14:textId="77777777" w:rsidR="001E724D" w:rsidRPr="00020BEB" w:rsidRDefault="001E724D" w:rsidP="009A0560">
                      <w:pPr>
                        <w:rPr>
                          <w:color w:val="auto"/>
                        </w:rPr>
                      </w:pPr>
                    </w:p>
                    <w:p w14:paraId="7A424EE7" w14:textId="77777777" w:rsidR="009A0560" w:rsidRDefault="009A0560" w:rsidP="006D625B"/>
                  </w:txbxContent>
                </v:textbox>
              </v:shape>
            </w:pict>
          </mc:Fallback>
        </mc:AlternateContent>
      </w:r>
      <w:r w:rsidR="007D153D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2CE2A" wp14:editId="73622F4B">
                <wp:simplePos x="0" y="0"/>
                <wp:positionH relativeFrom="column">
                  <wp:posOffset>-445770</wp:posOffset>
                </wp:positionH>
                <wp:positionV relativeFrom="paragraph">
                  <wp:posOffset>-388620</wp:posOffset>
                </wp:positionV>
                <wp:extent cx="2183130" cy="10012680"/>
                <wp:effectExtent l="0" t="0" r="26670" b="26670"/>
                <wp:wrapNone/>
                <wp:docPr id="173145871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3130" cy="1001268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2D44210" w14:textId="77777777" w:rsidR="00683760" w:rsidRDefault="00683760">
                            <w:pPr>
                              <w:rPr>
                                <w:rStyle w:val="NotBold"/>
                                <w:sz w:val="28"/>
                                <w:szCs w:val="36"/>
                              </w:rPr>
                            </w:pPr>
                          </w:p>
                          <w:p w14:paraId="1AA140DE" w14:textId="77777777" w:rsidR="005B5918" w:rsidRDefault="005B5918">
                            <w:pPr>
                              <w:rPr>
                                <w:rStyle w:val="NotBold"/>
                                <w:sz w:val="28"/>
                                <w:szCs w:val="36"/>
                              </w:rPr>
                            </w:pPr>
                          </w:p>
                          <w:p w14:paraId="74309579" w14:textId="277DA7F6" w:rsidR="007D153D" w:rsidRPr="007D153D" w:rsidRDefault="007D153D">
                            <w:pPr>
                              <w:rPr>
                                <w:b/>
                                <w:color w:val="auto"/>
                                <w:sz w:val="28"/>
                                <w:szCs w:val="36"/>
                              </w:rPr>
                            </w:pPr>
                            <w:r w:rsidRPr="007D153D">
                              <w:rPr>
                                <w:rStyle w:val="NotBold"/>
                                <w:sz w:val="28"/>
                                <w:szCs w:val="36"/>
                              </w:rPr>
                              <w:t>Skills</w:t>
                            </w:r>
                          </w:p>
                          <w:p w14:paraId="739E6778" w14:textId="77777777" w:rsidR="007D153D" w:rsidRDefault="007D153D" w:rsidP="007D153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Critical thinking</w:t>
                            </w:r>
                          </w:p>
                          <w:p w14:paraId="1EF46E71" w14:textId="77777777" w:rsidR="007D153D" w:rsidRDefault="007D153D" w:rsidP="007D153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Skilled with the Microsoft Suite</w:t>
                            </w:r>
                          </w:p>
                          <w:p w14:paraId="223DA4AB" w14:textId="77777777" w:rsidR="007D153D" w:rsidRDefault="007D153D" w:rsidP="007D153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Creativity</w:t>
                            </w:r>
                          </w:p>
                          <w:p w14:paraId="31E2EFC4" w14:textId="77777777" w:rsidR="007D153D" w:rsidRDefault="007D153D" w:rsidP="007D153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Communication</w:t>
                            </w:r>
                          </w:p>
                          <w:p w14:paraId="6A14FC28" w14:textId="77777777" w:rsidR="007D153D" w:rsidRDefault="007D153D" w:rsidP="007D153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Upselling</w:t>
                            </w:r>
                          </w:p>
                          <w:p w14:paraId="421A6F16" w14:textId="77777777" w:rsidR="007D153D" w:rsidRDefault="007D153D" w:rsidP="007D153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Research skills</w:t>
                            </w:r>
                          </w:p>
                          <w:p w14:paraId="0B246FB2" w14:textId="77777777" w:rsidR="007D153D" w:rsidRDefault="007D153D" w:rsidP="007D153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Persuasive speaking</w:t>
                            </w:r>
                          </w:p>
                          <w:p w14:paraId="6784FB02" w14:textId="77777777" w:rsidR="007D153D" w:rsidRDefault="007D153D"/>
                          <w:p w14:paraId="7F8056CF" w14:textId="77777777" w:rsidR="00D67FE6" w:rsidRPr="00683760" w:rsidRDefault="00D67FE6" w:rsidP="00D67FE6">
                            <w:pPr>
                              <w:pStyle w:val="Heading1"/>
                              <w:rPr>
                                <w:sz w:val="28"/>
                                <w:szCs w:val="28"/>
                              </w:rPr>
                            </w:pPr>
                            <w:r w:rsidRPr="00683760">
                              <w:rPr>
                                <w:sz w:val="28"/>
                                <w:szCs w:val="28"/>
                              </w:rPr>
                              <w:t>Contact</w:t>
                            </w:r>
                          </w:p>
                          <w:p w14:paraId="798F3337" w14:textId="77777777" w:rsidR="00D67FE6" w:rsidRPr="002E0E37" w:rsidRDefault="00D67FE6" w:rsidP="00D67FE6">
                            <w:pPr>
                              <w:pStyle w:val="ListBullet"/>
                            </w:pPr>
                            <w:r w:rsidRPr="002E0E37">
                              <w:t>dylantitley@gmail.com</w:t>
                            </w:r>
                          </w:p>
                          <w:p w14:paraId="05ACB41A" w14:textId="77777777" w:rsidR="00D67FE6" w:rsidRPr="002E0E37" w:rsidRDefault="00D67FE6" w:rsidP="00D67FE6">
                            <w:pPr>
                              <w:pStyle w:val="ListBullet"/>
                            </w:pPr>
                            <w:r w:rsidRPr="002E0E37">
                              <w:t>07904 873685</w:t>
                            </w:r>
                          </w:p>
                          <w:p w14:paraId="4D860B4F" w14:textId="77777777" w:rsidR="00D67FE6" w:rsidRDefault="00D67FE6" w:rsidP="00D67FE6">
                            <w:pPr>
                              <w:pStyle w:val="ListBullet"/>
                            </w:pPr>
                            <w:r w:rsidRPr="002E0E37">
                              <w:t>Burton On Trent, England</w:t>
                            </w:r>
                          </w:p>
                          <w:p w14:paraId="6919FBE7" w14:textId="79C2AD94" w:rsidR="00EF75EC" w:rsidRDefault="00EF75EC" w:rsidP="00D67FE6">
                            <w:pPr>
                              <w:pStyle w:val="ListBullet"/>
                            </w:pPr>
                            <w:r>
                              <w:t>LinkedIn – Dylan Titley</w:t>
                            </w:r>
                          </w:p>
                          <w:p w14:paraId="1565736A" w14:textId="702DB5F3" w:rsidR="00EF75EC" w:rsidRDefault="00EF75EC" w:rsidP="00D67FE6">
                            <w:pPr>
                              <w:pStyle w:val="ListBullet"/>
                            </w:pPr>
                            <w:r>
                              <w:t>www.dylantitley.co.uk</w:t>
                            </w:r>
                          </w:p>
                          <w:p w14:paraId="276BD2B2" w14:textId="77777777" w:rsidR="00E153F1" w:rsidRPr="002E0E37" w:rsidRDefault="00E153F1" w:rsidP="00E153F1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</w:pPr>
                          </w:p>
                          <w:p w14:paraId="0D161AF7" w14:textId="77777777" w:rsidR="00E153F1" w:rsidRPr="00683760" w:rsidRDefault="00E153F1" w:rsidP="00E153F1">
                            <w:pPr>
                              <w:pStyle w:val="Heading1"/>
                              <w:rPr>
                                <w:sz w:val="28"/>
                                <w:szCs w:val="28"/>
                              </w:rPr>
                            </w:pPr>
                            <w:r w:rsidRPr="00683760">
                              <w:rPr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  <w:p w14:paraId="24152EC1" w14:textId="77777777" w:rsidR="00E153F1" w:rsidRDefault="00E153F1" w:rsidP="00E153F1">
                            <w:pPr>
                              <w:pStyle w:val="Heading2"/>
                            </w:pPr>
                            <w:r>
                              <w:t>BioMedical Data Solutions LTD</w:t>
                            </w:r>
                          </w:p>
                          <w:p w14:paraId="5BAF5E5B" w14:textId="77777777" w:rsidR="00E153F1" w:rsidRDefault="00E153F1" w:rsidP="00E153F1">
                            <w:r>
                              <w:t>May 2024</w:t>
                            </w:r>
                          </w:p>
                          <w:p w14:paraId="71C3A465" w14:textId="77777777" w:rsidR="00E153F1" w:rsidRPr="00D441F0" w:rsidRDefault="00E153F1" w:rsidP="00E153F1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D441F0">
                              <w:rPr>
                                <w:sz w:val="18"/>
                                <w:szCs w:val="22"/>
                              </w:rPr>
                              <w:t>This experience came within my Year 10 work experience. I was involved with company meetings and setting up databases for the business.</w:t>
                            </w:r>
                          </w:p>
                          <w:p w14:paraId="47E2B19F" w14:textId="77777777" w:rsidR="00D67FE6" w:rsidRDefault="00D67FE6"/>
                          <w:p w14:paraId="0D602C99" w14:textId="4997BE3D" w:rsidR="00E153F1" w:rsidRDefault="00E153F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MIDCO TOYS</w:t>
                            </w:r>
                          </w:p>
                          <w:p w14:paraId="57B68BAE" w14:textId="77777777" w:rsidR="00E153F1" w:rsidRDefault="00E153F1" w:rsidP="00E153F1">
                            <w:pPr>
                              <w:rPr>
                                <w:color w:val="auto"/>
                                <w:szCs w:val="20"/>
                              </w:rPr>
                            </w:pPr>
                            <w:r>
                              <w:rPr>
                                <w:color w:val="auto"/>
                                <w:szCs w:val="20"/>
                              </w:rPr>
                              <w:t>May 2025 – Present</w:t>
                            </w:r>
                          </w:p>
                          <w:p w14:paraId="4539DBEA" w14:textId="11196CBA" w:rsidR="00E153F1" w:rsidRDefault="00E153F1" w:rsidP="00E153F1">
                            <w:pPr>
                              <w:rPr>
                                <w:color w:val="auto"/>
                                <w:sz w:val="18"/>
                                <w:szCs w:val="18"/>
                              </w:rPr>
                            </w:pPr>
                            <w:r w:rsidRPr="00D441F0">
                              <w:rPr>
                                <w:color w:val="auto"/>
                                <w:sz w:val="18"/>
                                <w:szCs w:val="18"/>
                              </w:rPr>
                              <w:t>This was my first job. My tasks include tidying the shop, serving customers and keeping on top of the inventory. Through this job I learned integral communication skills and how to problem solve under pressure</w:t>
                            </w:r>
                          </w:p>
                          <w:p w14:paraId="6C7DB9CC" w14:textId="2CB21FE4" w:rsidR="00BD2EC7" w:rsidRDefault="00BD2EC7" w:rsidP="00E153F1">
                            <w:pPr>
                              <w:rPr>
                                <w:color w:val="auto"/>
                                <w:sz w:val="18"/>
                                <w:szCs w:val="18"/>
                              </w:rPr>
                            </w:pPr>
                          </w:p>
                          <w:p w14:paraId="2E14CDDE" w14:textId="12B1E9E9" w:rsidR="00101C41" w:rsidRPr="00101C41" w:rsidRDefault="00101C41" w:rsidP="00101C41"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 w:rsidRPr="00101C41">
                              <w:rPr>
                                <w:b/>
                                <w:bCs/>
                                <w:color w:val="auto"/>
                                <w:sz w:val="24"/>
                              </w:rPr>
                              <w:t>Portfolio on www.dylantitley.co.uk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2CE2A" id="Text Box 4" o:spid="_x0000_s1027" type="#_x0000_t202" style="position:absolute;margin-left:-35.1pt;margin-top:-30.6pt;width:171.9pt;height:78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" fillcolor="#d3ccf8 [3204]" strokecolor="#d3ccf8 [3204]" strokeweight=".5pt">
                <v:textbox>
                  <w:txbxContent>
                    <w:p w14:paraId="62D44210" w14:textId="77777777" w:rsidR="00683760" w:rsidRDefault="00683760">
                      <w:pPr>
                        <w:rPr>
                          <w:rStyle w:val="NotBold"/>
                          <w:sz w:val="28"/>
                          <w:szCs w:val="36"/>
                        </w:rPr>
                      </w:pPr>
                    </w:p>
                    <w:p w14:paraId="1AA140DE" w14:textId="77777777" w:rsidR="005B5918" w:rsidRDefault="005B5918">
                      <w:pPr>
                        <w:rPr>
                          <w:rStyle w:val="NotBold"/>
                          <w:sz w:val="28"/>
                          <w:szCs w:val="36"/>
                        </w:rPr>
                      </w:pPr>
                    </w:p>
                    <w:p w14:paraId="74309579" w14:textId="277DA7F6" w:rsidR="007D153D" w:rsidRPr="007D153D" w:rsidRDefault="007D153D">
                      <w:pPr>
                        <w:rPr>
                          <w:b/>
                          <w:color w:val="auto"/>
                          <w:sz w:val="28"/>
                          <w:szCs w:val="36"/>
                        </w:rPr>
                      </w:pPr>
                      <w:r w:rsidRPr="007D153D">
                        <w:rPr>
                          <w:rStyle w:val="NotBold"/>
                          <w:sz w:val="28"/>
                          <w:szCs w:val="36"/>
                        </w:rPr>
                        <w:t>Skills</w:t>
                      </w:r>
                    </w:p>
                    <w:p w14:paraId="739E6778" w14:textId="77777777" w:rsidR="007D153D" w:rsidRDefault="007D153D" w:rsidP="007D153D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>
                        <w:t>Critical thinking</w:t>
                      </w:r>
                    </w:p>
                    <w:p w14:paraId="1EF46E71" w14:textId="77777777" w:rsidR="007D153D" w:rsidRDefault="007D153D" w:rsidP="007D153D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>
                        <w:t>Skilled with the Microsoft Suite</w:t>
                      </w:r>
                    </w:p>
                    <w:p w14:paraId="223DA4AB" w14:textId="77777777" w:rsidR="007D153D" w:rsidRDefault="007D153D" w:rsidP="007D153D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>
                        <w:t>Creativity</w:t>
                      </w:r>
                    </w:p>
                    <w:p w14:paraId="31E2EFC4" w14:textId="77777777" w:rsidR="007D153D" w:rsidRDefault="007D153D" w:rsidP="007D153D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>
                        <w:t>Communication</w:t>
                      </w:r>
                    </w:p>
                    <w:p w14:paraId="6A14FC28" w14:textId="77777777" w:rsidR="007D153D" w:rsidRDefault="007D153D" w:rsidP="007D153D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>
                        <w:t>Upselling</w:t>
                      </w:r>
                    </w:p>
                    <w:p w14:paraId="421A6F16" w14:textId="77777777" w:rsidR="007D153D" w:rsidRDefault="007D153D" w:rsidP="007D153D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>
                        <w:t>Research skills</w:t>
                      </w:r>
                    </w:p>
                    <w:p w14:paraId="0B246FB2" w14:textId="77777777" w:rsidR="007D153D" w:rsidRDefault="007D153D" w:rsidP="007D153D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>
                        <w:t>Persuasive speaking</w:t>
                      </w:r>
                    </w:p>
                    <w:p w14:paraId="6784FB02" w14:textId="77777777" w:rsidR="007D153D" w:rsidRDefault="007D153D"/>
                    <w:p w14:paraId="7F8056CF" w14:textId="77777777" w:rsidR="00D67FE6" w:rsidRPr="00683760" w:rsidRDefault="00D67FE6" w:rsidP="00D67FE6">
                      <w:pPr>
                        <w:pStyle w:val="Heading1"/>
                        <w:rPr>
                          <w:sz w:val="28"/>
                          <w:szCs w:val="28"/>
                        </w:rPr>
                      </w:pPr>
                      <w:r w:rsidRPr="00683760">
                        <w:rPr>
                          <w:sz w:val="28"/>
                          <w:szCs w:val="28"/>
                        </w:rPr>
                        <w:t>Contact</w:t>
                      </w:r>
                    </w:p>
                    <w:p w14:paraId="798F3337" w14:textId="77777777" w:rsidR="00D67FE6" w:rsidRPr="002E0E37" w:rsidRDefault="00D67FE6" w:rsidP="00D67FE6">
                      <w:pPr>
                        <w:pStyle w:val="ListBullet"/>
                      </w:pPr>
                      <w:r w:rsidRPr="002E0E37">
                        <w:t>dylantitley@gmail.com</w:t>
                      </w:r>
                    </w:p>
                    <w:p w14:paraId="05ACB41A" w14:textId="77777777" w:rsidR="00D67FE6" w:rsidRPr="002E0E37" w:rsidRDefault="00D67FE6" w:rsidP="00D67FE6">
                      <w:pPr>
                        <w:pStyle w:val="ListBullet"/>
                      </w:pPr>
                      <w:r w:rsidRPr="002E0E37">
                        <w:t>07904 873685</w:t>
                      </w:r>
                    </w:p>
                    <w:p w14:paraId="4D860B4F" w14:textId="77777777" w:rsidR="00D67FE6" w:rsidRDefault="00D67FE6" w:rsidP="00D67FE6">
                      <w:pPr>
                        <w:pStyle w:val="ListBullet"/>
                      </w:pPr>
                      <w:r w:rsidRPr="002E0E37">
                        <w:t>Burton On Trent, England</w:t>
                      </w:r>
                    </w:p>
                    <w:p w14:paraId="6919FBE7" w14:textId="79C2AD94" w:rsidR="00EF75EC" w:rsidRDefault="00EF75EC" w:rsidP="00D67FE6">
                      <w:pPr>
                        <w:pStyle w:val="ListBullet"/>
                      </w:pPr>
                      <w:r>
                        <w:t>LinkedIn – Dylan Titley</w:t>
                      </w:r>
                    </w:p>
                    <w:p w14:paraId="1565736A" w14:textId="702DB5F3" w:rsidR="00EF75EC" w:rsidRDefault="00EF75EC" w:rsidP="00D67FE6">
                      <w:pPr>
                        <w:pStyle w:val="ListBullet"/>
                      </w:pPr>
                      <w:r>
                        <w:t>www.dylantitley.co.uk</w:t>
                      </w:r>
                    </w:p>
                    <w:p w14:paraId="276BD2B2" w14:textId="77777777" w:rsidR="00E153F1" w:rsidRPr="002E0E37" w:rsidRDefault="00E153F1" w:rsidP="00E153F1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360" w:hanging="360"/>
                      </w:pPr>
                    </w:p>
                    <w:p w14:paraId="0D161AF7" w14:textId="77777777" w:rsidR="00E153F1" w:rsidRPr="00683760" w:rsidRDefault="00E153F1" w:rsidP="00E153F1">
                      <w:pPr>
                        <w:pStyle w:val="Heading1"/>
                        <w:rPr>
                          <w:sz w:val="28"/>
                          <w:szCs w:val="28"/>
                        </w:rPr>
                      </w:pPr>
                      <w:r w:rsidRPr="00683760">
                        <w:rPr>
                          <w:sz w:val="28"/>
                          <w:szCs w:val="28"/>
                        </w:rPr>
                        <w:t>Work experience</w:t>
                      </w:r>
                    </w:p>
                    <w:p w14:paraId="24152EC1" w14:textId="77777777" w:rsidR="00E153F1" w:rsidRDefault="00E153F1" w:rsidP="00E153F1">
                      <w:pPr>
                        <w:pStyle w:val="Heading2"/>
                      </w:pPr>
                      <w:r>
                        <w:t>BioMedical Data Solutions LTD</w:t>
                      </w:r>
                    </w:p>
                    <w:p w14:paraId="5BAF5E5B" w14:textId="77777777" w:rsidR="00E153F1" w:rsidRDefault="00E153F1" w:rsidP="00E153F1">
                      <w:r>
                        <w:t>May 2024</w:t>
                      </w:r>
                    </w:p>
                    <w:p w14:paraId="71C3A465" w14:textId="77777777" w:rsidR="00E153F1" w:rsidRPr="00D441F0" w:rsidRDefault="00E153F1" w:rsidP="00E153F1">
                      <w:pPr>
                        <w:rPr>
                          <w:sz w:val="18"/>
                          <w:szCs w:val="22"/>
                        </w:rPr>
                      </w:pPr>
                      <w:r w:rsidRPr="00D441F0">
                        <w:rPr>
                          <w:sz w:val="18"/>
                          <w:szCs w:val="22"/>
                        </w:rPr>
                        <w:t>This experience came within my Year 10 work experience. I was involved with company meetings and setting up databases for the business.</w:t>
                      </w:r>
                    </w:p>
                    <w:p w14:paraId="47E2B19F" w14:textId="77777777" w:rsidR="00D67FE6" w:rsidRDefault="00D67FE6"/>
                    <w:p w14:paraId="0D602C99" w14:textId="4997BE3D" w:rsidR="00E153F1" w:rsidRDefault="00E153F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MIDCO TOYS</w:t>
                      </w:r>
                    </w:p>
                    <w:p w14:paraId="57B68BAE" w14:textId="77777777" w:rsidR="00E153F1" w:rsidRDefault="00E153F1" w:rsidP="00E153F1">
                      <w:pPr>
                        <w:rPr>
                          <w:color w:val="auto"/>
                          <w:szCs w:val="20"/>
                        </w:rPr>
                      </w:pPr>
                      <w:r>
                        <w:rPr>
                          <w:color w:val="auto"/>
                          <w:szCs w:val="20"/>
                        </w:rPr>
                        <w:t>May 2025 – Present</w:t>
                      </w:r>
                    </w:p>
                    <w:p w14:paraId="4539DBEA" w14:textId="11196CBA" w:rsidR="00E153F1" w:rsidRDefault="00E153F1" w:rsidP="00E153F1">
                      <w:pPr>
                        <w:rPr>
                          <w:color w:val="auto"/>
                          <w:sz w:val="18"/>
                          <w:szCs w:val="18"/>
                        </w:rPr>
                      </w:pPr>
                      <w:r w:rsidRPr="00D441F0">
                        <w:rPr>
                          <w:color w:val="auto"/>
                          <w:sz w:val="18"/>
                          <w:szCs w:val="18"/>
                        </w:rPr>
                        <w:t>This was my first job. My tasks include tidying the shop, serving customers and keeping on top of the inventory. Through this job I learned integral communication skills and how to problem solve under pressure</w:t>
                      </w:r>
                    </w:p>
                    <w:p w14:paraId="6C7DB9CC" w14:textId="2CB21FE4" w:rsidR="00BD2EC7" w:rsidRDefault="00BD2EC7" w:rsidP="00E153F1">
                      <w:pPr>
                        <w:rPr>
                          <w:color w:val="auto"/>
                          <w:sz w:val="18"/>
                          <w:szCs w:val="18"/>
                        </w:rPr>
                      </w:pPr>
                    </w:p>
                    <w:p w14:paraId="2E14CDDE" w14:textId="12B1E9E9" w:rsidR="00101C41" w:rsidRPr="00101C41" w:rsidRDefault="00101C41" w:rsidP="00101C41">
                      <w:pPr>
                        <w:rPr>
                          <w:b/>
                          <w:bCs/>
                          <w:sz w:val="28"/>
                          <w:szCs w:val="36"/>
                        </w:rPr>
                      </w:pPr>
                      <w:r w:rsidRPr="00101C41">
                        <w:rPr>
                          <w:b/>
                          <w:bCs/>
                          <w:color w:val="auto"/>
                          <w:sz w:val="24"/>
                        </w:rPr>
                        <w:t>Portfolio on www.dylantitley.co.uk</w:t>
                      </w:r>
                    </w:p>
                  </w:txbxContent>
                </v:textbox>
              </v:shape>
            </w:pict>
          </mc:Fallback>
        </mc:AlternateContent>
      </w:r>
    </w:p>
    <w:p w14:paraId="333716E2" w14:textId="5970E10F" w:rsidR="009F22AB" w:rsidRDefault="0060187E">
      <w:pPr>
        <w:rPr>
          <w:color w:val="auto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76D769" wp14:editId="1E61E2CD">
                <wp:simplePos x="0" y="0"/>
                <wp:positionH relativeFrom="column">
                  <wp:posOffset>1874520</wp:posOffset>
                </wp:positionH>
                <wp:positionV relativeFrom="paragraph">
                  <wp:posOffset>548640</wp:posOffset>
                </wp:positionV>
                <wp:extent cx="4377690" cy="0"/>
                <wp:effectExtent l="0" t="0" r="0" b="0"/>
                <wp:wrapNone/>
                <wp:docPr id="98207264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776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BBAEF9" id="Straight Connector 9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6pt,43.2pt" to="492.3pt,4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FB52CD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1CB8C4" wp14:editId="60CD56D2">
                <wp:simplePos x="0" y="0"/>
                <wp:positionH relativeFrom="column">
                  <wp:posOffset>1965960</wp:posOffset>
                </wp:positionH>
                <wp:positionV relativeFrom="paragraph">
                  <wp:posOffset>5052060</wp:posOffset>
                </wp:positionV>
                <wp:extent cx="4366260" cy="11430"/>
                <wp:effectExtent l="0" t="0" r="34290" b="26670"/>
                <wp:wrapNone/>
                <wp:docPr id="46272585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66260" cy="114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6B1377" id="Straight Connector 8" o:spid="_x0000_s1026" style="position:absolute;flip:y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4.8pt,397.8pt" to="498.6pt,39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FB52CD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BCE308" wp14:editId="1D8C6520">
                <wp:simplePos x="0" y="0"/>
                <wp:positionH relativeFrom="column">
                  <wp:posOffset>1897380</wp:posOffset>
                </wp:positionH>
                <wp:positionV relativeFrom="paragraph">
                  <wp:posOffset>1668780</wp:posOffset>
                </wp:positionV>
                <wp:extent cx="4377690" cy="22860"/>
                <wp:effectExtent l="0" t="0" r="22860" b="34290"/>
                <wp:wrapNone/>
                <wp:docPr id="210890454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7769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5CA3B0" id="Straight Connector 7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4pt,131.4pt" to="494.1pt,1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9F22AB">
        <w:rPr>
          <w:color w:val="auto"/>
        </w:rPr>
        <w:br w:type="page"/>
      </w:r>
    </w:p>
    <w:sectPr w:rsidR="009F22AB" w:rsidSect="00B06922">
      <w:pgSz w:w="12240" w:h="15840" w:code="1"/>
      <w:pgMar w:top="630" w:right="720" w:bottom="43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A07A5" w14:textId="77777777" w:rsidR="00AE6714" w:rsidRPr="002E0E37" w:rsidRDefault="00AE6714" w:rsidP="00AA35A8">
      <w:pPr>
        <w:spacing w:line="240" w:lineRule="auto"/>
      </w:pPr>
      <w:r w:rsidRPr="002E0E37">
        <w:separator/>
      </w:r>
    </w:p>
  </w:endnote>
  <w:endnote w:type="continuationSeparator" w:id="0">
    <w:p w14:paraId="2E407992" w14:textId="77777777" w:rsidR="00AE6714" w:rsidRPr="002E0E37" w:rsidRDefault="00AE6714" w:rsidP="00AA35A8">
      <w:pPr>
        <w:spacing w:line="240" w:lineRule="auto"/>
      </w:pPr>
      <w:r w:rsidRPr="002E0E37">
        <w:continuationSeparator/>
      </w:r>
    </w:p>
  </w:endnote>
  <w:endnote w:type="continuationNotice" w:id="1">
    <w:p w14:paraId="4D34353D" w14:textId="77777777" w:rsidR="00AE6714" w:rsidRPr="002E0E37" w:rsidRDefault="00AE671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549EB" w14:textId="77777777" w:rsidR="00AE6714" w:rsidRPr="002E0E37" w:rsidRDefault="00AE6714" w:rsidP="00AA35A8">
      <w:pPr>
        <w:spacing w:line="240" w:lineRule="auto"/>
      </w:pPr>
      <w:r w:rsidRPr="002E0E37">
        <w:separator/>
      </w:r>
    </w:p>
  </w:footnote>
  <w:footnote w:type="continuationSeparator" w:id="0">
    <w:p w14:paraId="2A276A65" w14:textId="77777777" w:rsidR="00AE6714" w:rsidRPr="002E0E37" w:rsidRDefault="00AE6714" w:rsidP="00AA35A8">
      <w:pPr>
        <w:spacing w:line="240" w:lineRule="auto"/>
      </w:pPr>
      <w:r w:rsidRPr="002E0E37">
        <w:continuationSeparator/>
      </w:r>
    </w:p>
  </w:footnote>
  <w:footnote w:type="continuationNotice" w:id="1">
    <w:p w14:paraId="616F9587" w14:textId="77777777" w:rsidR="00AE6714" w:rsidRPr="002E0E37" w:rsidRDefault="00AE6714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722AE4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7pt;height:11.7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w14:anchorId="3C32CE2A" id="_x0000_i1026" type="#_x0000_t75" style="width:11.7pt;height:11.7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82457"/>
    <w:multiLevelType w:val="hybridMultilevel"/>
    <w:tmpl w:val="3EB2BA36"/>
    <w:lvl w:ilvl="0" w:tplc="32707EBA">
      <w:start w:val="1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A6836"/>
    <w:multiLevelType w:val="hybridMultilevel"/>
    <w:tmpl w:val="C78A802E"/>
    <w:lvl w:ilvl="0" w:tplc="EC74A3C8">
      <w:start w:val="1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3A022E"/>
    <w:multiLevelType w:val="hybridMultilevel"/>
    <w:tmpl w:val="68589492"/>
    <w:lvl w:ilvl="0" w:tplc="6314546A">
      <w:numFmt w:val="bullet"/>
      <w:lvlText w:val="-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E0E6E53"/>
    <w:multiLevelType w:val="hybridMultilevel"/>
    <w:tmpl w:val="11A2D08E"/>
    <w:lvl w:ilvl="0" w:tplc="0C14D286">
      <w:start w:val="1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1C1202"/>
    <w:multiLevelType w:val="hybridMultilevel"/>
    <w:tmpl w:val="30ACB44A"/>
    <w:lvl w:ilvl="0" w:tplc="31448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008821">
    <w:abstractNumId w:val="2"/>
  </w:num>
  <w:num w:numId="2" w16cid:durableId="1806507031">
    <w:abstractNumId w:val="11"/>
  </w:num>
  <w:num w:numId="3" w16cid:durableId="1774394388">
    <w:abstractNumId w:val="5"/>
  </w:num>
  <w:num w:numId="4" w16cid:durableId="2058429382">
    <w:abstractNumId w:val="6"/>
  </w:num>
  <w:num w:numId="5" w16cid:durableId="537013467">
    <w:abstractNumId w:val="4"/>
  </w:num>
  <w:num w:numId="6" w16cid:durableId="1832286735">
    <w:abstractNumId w:val="9"/>
  </w:num>
  <w:num w:numId="7" w16cid:durableId="909921174">
    <w:abstractNumId w:val="0"/>
  </w:num>
  <w:num w:numId="8" w16cid:durableId="1533300515">
    <w:abstractNumId w:val="10"/>
  </w:num>
  <w:num w:numId="9" w16cid:durableId="816528962">
    <w:abstractNumId w:val="7"/>
  </w:num>
  <w:num w:numId="10" w16cid:durableId="558789388">
    <w:abstractNumId w:val="3"/>
  </w:num>
  <w:num w:numId="11" w16cid:durableId="194929634">
    <w:abstractNumId w:val="1"/>
  </w:num>
  <w:num w:numId="12" w16cid:durableId="1384227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486"/>
    <w:rsid w:val="0000752A"/>
    <w:rsid w:val="000108D2"/>
    <w:rsid w:val="00016465"/>
    <w:rsid w:val="000176BD"/>
    <w:rsid w:val="00020833"/>
    <w:rsid w:val="00020BEB"/>
    <w:rsid w:val="00033263"/>
    <w:rsid w:val="000334C1"/>
    <w:rsid w:val="000411E6"/>
    <w:rsid w:val="0004716A"/>
    <w:rsid w:val="000546E3"/>
    <w:rsid w:val="000873F6"/>
    <w:rsid w:val="000911E4"/>
    <w:rsid w:val="000968D6"/>
    <w:rsid w:val="00097B39"/>
    <w:rsid w:val="000B286F"/>
    <w:rsid w:val="000D134B"/>
    <w:rsid w:val="000D6560"/>
    <w:rsid w:val="0010041D"/>
    <w:rsid w:val="00101C41"/>
    <w:rsid w:val="001052AA"/>
    <w:rsid w:val="00121919"/>
    <w:rsid w:val="00124ED6"/>
    <w:rsid w:val="00141925"/>
    <w:rsid w:val="0014717E"/>
    <w:rsid w:val="00151D48"/>
    <w:rsid w:val="00157511"/>
    <w:rsid w:val="00167789"/>
    <w:rsid w:val="00194704"/>
    <w:rsid w:val="0019630E"/>
    <w:rsid w:val="001B160B"/>
    <w:rsid w:val="001C14FE"/>
    <w:rsid w:val="001C393F"/>
    <w:rsid w:val="001D2575"/>
    <w:rsid w:val="001E267E"/>
    <w:rsid w:val="001E724D"/>
    <w:rsid w:val="00203213"/>
    <w:rsid w:val="00210729"/>
    <w:rsid w:val="00215D0E"/>
    <w:rsid w:val="002236D5"/>
    <w:rsid w:val="0023757B"/>
    <w:rsid w:val="00243756"/>
    <w:rsid w:val="00253CBD"/>
    <w:rsid w:val="0027193E"/>
    <w:rsid w:val="002811BC"/>
    <w:rsid w:val="00283EE4"/>
    <w:rsid w:val="002A7891"/>
    <w:rsid w:val="002C4E0C"/>
    <w:rsid w:val="002C7EB7"/>
    <w:rsid w:val="002D0364"/>
    <w:rsid w:val="002D0D30"/>
    <w:rsid w:val="002D178C"/>
    <w:rsid w:val="002E0E37"/>
    <w:rsid w:val="002E7306"/>
    <w:rsid w:val="00302CDD"/>
    <w:rsid w:val="00310205"/>
    <w:rsid w:val="003151B0"/>
    <w:rsid w:val="00331DCE"/>
    <w:rsid w:val="00334FEA"/>
    <w:rsid w:val="003356D5"/>
    <w:rsid w:val="00343C48"/>
    <w:rsid w:val="00345ECB"/>
    <w:rsid w:val="003514CA"/>
    <w:rsid w:val="00352A17"/>
    <w:rsid w:val="00356AB0"/>
    <w:rsid w:val="0036593C"/>
    <w:rsid w:val="003713A0"/>
    <w:rsid w:val="00380E2F"/>
    <w:rsid w:val="003877F8"/>
    <w:rsid w:val="003904BF"/>
    <w:rsid w:val="00391BEA"/>
    <w:rsid w:val="003A3587"/>
    <w:rsid w:val="003B351B"/>
    <w:rsid w:val="003B4AEF"/>
    <w:rsid w:val="003B53A0"/>
    <w:rsid w:val="003B7F92"/>
    <w:rsid w:val="003F1D3E"/>
    <w:rsid w:val="004119D0"/>
    <w:rsid w:val="0041245C"/>
    <w:rsid w:val="00413BF1"/>
    <w:rsid w:val="00415CF3"/>
    <w:rsid w:val="004206BC"/>
    <w:rsid w:val="00425627"/>
    <w:rsid w:val="00427300"/>
    <w:rsid w:val="00453A7B"/>
    <w:rsid w:val="00457ADE"/>
    <w:rsid w:val="00462350"/>
    <w:rsid w:val="00463060"/>
    <w:rsid w:val="00464B92"/>
    <w:rsid w:val="00470744"/>
    <w:rsid w:val="00476CD2"/>
    <w:rsid w:val="00481921"/>
    <w:rsid w:val="004936B2"/>
    <w:rsid w:val="004A28EA"/>
    <w:rsid w:val="004D2666"/>
    <w:rsid w:val="004D3B57"/>
    <w:rsid w:val="004D5532"/>
    <w:rsid w:val="004D5F2B"/>
    <w:rsid w:val="005138CD"/>
    <w:rsid w:val="00523605"/>
    <w:rsid w:val="00524297"/>
    <w:rsid w:val="00525242"/>
    <w:rsid w:val="005273AD"/>
    <w:rsid w:val="0053125F"/>
    <w:rsid w:val="00537559"/>
    <w:rsid w:val="0054361A"/>
    <w:rsid w:val="00552CAA"/>
    <w:rsid w:val="00572E23"/>
    <w:rsid w:val="00580FD9"/>
    <w:rsid w:val="00583F2A"/>
    <w:rsid w:val="005A79D2"/>
    <w:rsid w:val="005B5918"/>
    <w:rsid w:val="005C70CA"/>
    <w:rsid w:val="005D2BCD"/>
    <w:rsid w:val="005D54FA"/>
    <w:rsid w:val="005E39DC"/>
    <w:rsid w:val="0060028C"/>
    <w:rsid w:val="0060187E"/>
    <w:rsid w:val="006034EA"/>
    <w:rsid w:val="00607A35"/>
    <w:rsid w:val="00626B3C"/>
    <w:rsid w:val="00632E00"/>
    <w:rsid w:val="00660FBB"/>
    <w:rsid w:val="00661692"/>
    <w:rsid w:val="0066451F"/>
    <w:rsid w:val="00665DC9"/>
    <w:rsid w:val="00683760"/>
    <w:rsid w:val="0069541B"/>
    <w:rsid w:val="006A1E18"/>
    <w:rsid w:val="006A37C0"/>
    <w:rsid w:val="006C5F9F"/>
    <w:rsid w:val="006C7F5A"/>
    <w:rsid w:val="006D4544"/>
    <w:rsid w:val="006D625B"/>
    <w:rsid w:val="00722EB7"/>
    <w:rsid w:val="00745AA9"/>
    <w:rsid w:val="00746B0A"/>
    <w:rsid w:val="007704E6"/>
    <w:rsid w:val="00771A46"/>
    <w:rsid w:val="00771EFB"/>
    <w:rsid w:val="00772D95"/>
    <w:rsid w:val="00791376"/>
    <w:rsid w:val="00791C5D"/>
    <w:rsid w:val="007929B2"/>
    <w:rsid w:val="00793A67"/>
    <w:rsid w:val="007B3BBF"/>
    <w:rsid w:val="007B4FF4"/>
    <w:rsid w:val="007C3630"/>
    <w:rsid w:val="007D0080"/>
    <w:rsid w:val="007D153D"/>
    <w:rsid w:val="007D7F15"/>
    <w:rsid w:val="007E3DA2"/>
    <w:rsid w:val="007E7960"/>
    <w:rsid w:val="00800960"/>
    <w:rsid w:val="00831977"/>
    <w:rsid w:val="008362F3"/>
    <w:rsid w:val="008377D9"/>
    <w:rsid w:val="00850571"/>
    <w:rsid w:val="008506D1"/>
    <w:rsid w:val="008546E3"/>
    <w:rsid w:val="00857F29"/>
    <w:rsid w:val="00862EAA"/>
    <w:rsid w:val="00871DB8"/>
    <w:rsid w:val="00887D5D"/>
    <w:rsid w:val="00887E05"/>
    <w:rsid w:val="008A171A"/>
    <w:rsid w:val="008B4D17"/>
    <w:rsid w:val="008C6FDE"/>
    <w:rsid w:val="008D004E"/>
    <w:rsid w:val="008D5253"/>
    <w:rsid w:val="008E6158"/>
    <w:rsid w:val="008F180B"/>
    <w:rsid w:val="008F48B9"/>
    <w:rsid w:val="00900269"/>
    <w:rsid w:val="009049BC"/>
    <w:rsid w:val="00910B68"/>
    <w:rsid w:val="00913025"/>
    <w:rsid w:val="00921484"/>
    <w:rsid w:val="009230A7"/>
    <w:rsid w:val="00933EF6"/>
    <w:rsid w:val="009529EB"/>
    <w:rsid w:val="00957816"/>
    <w:rsid w:val="0096781B"/>
    <w:rsid w:val="00973FF7"/>
    <w:rsid w:val="00975E79"/>
    <w:rsid w:val="009769AF"/>
    <w:rsid w:val="009805B1"/>
    <w:rsid w:val="009A0560"/>
    <w:rsid w:val="009B187B"/>
    <w:rsid w:val="009B4B3C"/>
    <w:rsid w:val="009B55A3"/>
    <w:rsid w:val="009D646A"/>
    <w:rsid w:val="009E4F27"/>
    <w:rsid w:val="009F22AB"/>
    <w:rsid w:val="00A42DC1"/>
    <w:rsid w:val="00A51802"/>
    <w:rsid w:val="00A633B0"/>
    <w:rsid w:val="00A821B2"/>
    <w:rsid w:val="00A82BE7"/>
    <w:rsid w:val="00A86533"/>
    <w:rsid w:val="00A90A97"/>
    <w:rsid w:val="00A91FB3"/>
    <w:rsid w:val="00AA1166"/>
    <w:rsid w:val="00AA35A8"/>
    <w:rsid w:val="00AB0853"/>
    <w:rsid w:val="00AD188F"/>
    <w:rsid w:val="00AD590F"/>
    <w:rsid w:val="00AE562D"/>
    <w:rsid w:val="00AE6714"/>
    <w:rsid w:val="00AE7F9C"/>
    <w:rsid w:val="00B00176"/>
    <w:rsid w:val="00B017E5"/>
    <w:rsid w:val="00B0186B"/>
    <w:rsid w:val="00B02B29"/>
    <w:rsid w:val="00B03459"/>
    <w:rsid w:val="00B04123"/>
    <w:rsid w:val="00B06922"/>
    <w:rsid w:val="00B20F64"/>
    <w:rsid w:val="00B30B74"/>
    <w:rsid w:val="00B42685"/>
    <w:rsid w:val="00B51639"/>
    <w:rsid w:val="00B64F9B"/>
    <w:rsid w:val="00B65B45"/>
    <w:rsid w:val="00B75292"/>
    <w:rsid w:val="00B8453F"/>
    <w:rsid w:val="00B85473"/>
    <w:rsid w:val="00B86C53"/>
    <w:rsid w:val="00BB6694"/>
    <w:rsid w:val="00BC3E27"/>
    <w:rsid w:val="00BD22A7"/>
    <w:rsid w:val="00BD2EC7"/>
    <w:rsid w:val="00BD6E9F"/>
    <w:rsid w:val="00BD7659"/>
    <w:rsid w:val="00BE446F"/>
    <w:rsid w:val="00BE5968"/>
    <w:rsid w:val="00BF3DBB"/>
    <w:rsid w:val="00BF4946"/>
    <w:rsid w:val="00C045D9"/>
    <w:rsid w:val="00C0565B"/>
    <w:rsid w:val="00C163A1"/>
    <w:rsid w:val="00C330F8"/>
    <w:rsid w:val="00C33486"/>
    <w:rsid w:val="00C45436"/>
    <w:rsid w:val="00C62E97"/>
    <w:rsid w:val="00C822BF"/>
    <w:rsid w:val="00C8278F"/>
    <w:rsid w:val="00C90004"/>
    <w:rsid w:val="00CA07A7"/>
    <w:rsid w:val="00CA61BE"/>
    <w:rsid w:val="00CB1800"/>
    <w:rsid w:val="00CB3E40"/>
    <w:rsid w:val="00CC2BB9"/>
    <w:rsid w:val="00CF22B3"/>
    <w:rsid w:val="00CF2BE7"/>
    <w:rsid w:val="00CF6A2D"/>
    <w:rsid w:val="00D00780"/>
    <w:rsid w:val="00D00CD9"/>
    <w:rsid w:val="00D15AAE"/>
    <w:rsid w:val="00D22971"/>
    <w:rsid w:val="00D31052"/>
    <w:rsid w:val="00D3419C"/>
    <w:rsid w:val="00D404AB"/>
    <w:rsid w:val="00D441F0"/>
    <w:rsid w:val="00D60B19"/>
    <w:rsid w:val="00D67FE6"/>
    <w:rsid w:val="00D82E50"/>
    <w:rsid w:val="00D86385"/>
    <w:rsid w:val="00D87B73"/>
    <w:rsid w:val="00D95726"/>
    <w:rsid w:val="00DA3106"/>
    <w:rsid w:val="00DA4B7F"/>
    <w:rsid w:val="00DB472D"/>
    <w:rsid w:val="00DC4FED"/>
    <w:rsid w:val="00DD22CE"/>
    <w:rsid w:val="00DD3AE0"/>
    <w:rsid w:val="00DD758E"/>
    <w:rsid w:val="00DE5F88"/>
    <w:rsid w:val="00DE7D4B"/>
    <w:rsid w:val="00DF2298"/>
    <w:rsid w:val="00DF56E6"/>
    <w:rsid w:val="00E067BA"/>
    <w:rsid w:val="00E06CE9"/>
    <w:rsid w:val="00E118D4"/>
    <w:rsid w:val="00E147DE"/>
    <w:rsid w:val="00E153F1"/>
    <w:rsid w:val="00E360EA"/>
    <w:rsid w:val="00E365AD"/>
    <w:rsid w:val="00E77096"/>
    <w:rsid w:val="00E80D10"/>
    <w:rsid w:val="00EA11F2"/>
    <w:rsid w:val="00EA7A22"/>
    <w:rsid w:val="00EB7301"/>
    <w:rsid w:val="00EB74E8"/>
    <w:rsid w:val="00EC0F79"/>
    <w:rsid w:val="00EE3C8D"/>
    <w:rsid w:val="00EF0E02"/>
    <w:rsid w:val="00EF22EF"/>
    <w:rsid w:val="00EF75EC"/>
    <w:rsid w:val="00F02E99"/>
    <w:rsid w:val="00F30552"/>
    <w:rsid w:val="00F419C0"/>
    <w:rsid w:val="00F4359D"/>
    <w:rsid w:val="00F46BDB"/>
    <w:rsid w:val="00F46F61"/>
    <w:rsid w:val="00F6307C"/>
    <w:rsid w:val="00F732FF"/>
    <w:rsid w:val="00F92595"/>
    <w:rsid w:val="00FA1C9A"/>
    <w:rsid w:val="00FB52CD"/>
    <w:rsid w:val="00FD56F7"/>
    <w:rsid w:val="00FD6185"/>
    <w:rsid w:val="00FD73C5"/>
    <w:rsid w:val="00FF5EC5"/>
    <w:rsid w:val="00FF7FAB"/>
    <w:rsid w:val="1461E2F6"/>
    <w:rsid w:val="34C479AF"/>
    <w:rsid w:val="5FE412E0"/>
    <w:rsid w:val="68088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62ADC7"/>
  <w15:chartTrackingRefBased/>
  <w15:docId w15:val="{7A9945E2-105A-49E3-AEEA-F636B596F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iPriority="7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5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A46"/>
    <w:rPr>
      <w:color w:val="000000" w:themeColor="text1"/>
      <w:sz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BE7"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933EF6"/>
    <w:pPr>
      <w:keepNext/>
      <w:keepLines/>
      <w:spacing w:line="240" w:lineRule="auto"/>
      <w:outlineLvl w:val="1"/>
    </w:pPr>
    <w:rPr>
      <w:rFonts w:asciiTheme="majorHAnsi" w:eastAsiaTheme="majorEastAsia" w:hAnsiTheme="majorHAnsi" w:cstheme="majorBidi"/>
      <w:b/>
      <w:caps/>
      <w:spacing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33EF6"/>
    <w:pPr>
      <w:keepNext/>
      <w:keepLines/>
      <w:spacing w:after="200" w:line="240" w:lineRule="auto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F61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6F61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6F61"/>
    <w:rPr>
      <w:color w:val="000000" w:themeColor="text1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86C53"/>
    <w:pPr>
      <w:spacing w:line="1000" w:lineRule="exact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53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CE9"/>
    <w:pPr>
      <w:numPr>
        <w:ilvl w:val="1"/>
      </w:numPr>
      <w:spacing w:before="120" w:after="120" w:line="240" w:lineRule="auto"/>
    </w:pPr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06CE9"/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F2BE7"/>
    <w:rPr>
      <w:b/>
      <w:bCs/>
      <w:caps/>
      <w:color w:val="auto"/>
      <w:spacing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33EF6"/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33EF6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61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61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61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Name">
    <w:name w:val="Name"/>
    <w:basedOn w:val="Normal"/>
    <w:next w:val="Normal"/>
    <w:link w:val="NameChar"/>
    <w:uiPriority w:val="1"/>
    <w:semiHidden/>
    <w:qFormat/>
    <w:rsid w:val="008506D1"/>
    <w:pPr>
      <w:spacing w:after="80" w:line="240" w:lineRule="auto"/>
    </w:pPr>
    <w:rPr>
      <w:b/>
      <w:color w:val="0D0D0D" w:themeColor="text1" w:themeTint="F2"/>
      <w:sz w:val="28"/>
      <w:szCs w:val="22"/>
    </w:rPr>
  </w:style>
  <w:style w:type="character" w:customStyle="1" w:styleId="NameChar">
    <w:name w:val="Name Char"/>
    <w:basedOn w:val="DefaultParagraphFont"/>
    <w:link w:val="Name"/>
    <w:uiPriority w:val="1"/>
    <w:semiHidden/>
    <w:rsid w:val="00F46F61"/>
    <w:rPr>
      <w:b/>
      <w:color w:val="0D0D0D" w:themeColor="text1" w:themeTint="F2"/>
      <w:sz w:val="28"/>
      <w:szCs w:val="22"/>
    </w:rPr>
  </w:style>
  <w:style w:type="paragraph" w:styleId="ListBullet">
    <w:name w:val="List Bullet"/>
    <w:basedOn w:val="BulletList"/>
    <w:uiPriority w:val="6"/>
    <w:qFormat/>
    <w:rsid w:val="00771A46"/>
    <w:pPr>
      <w:numPr>
        <w:numId w:val="7"/>
      </w:numPr>
      <w:ind w:left="360"/>
    </w:pPr>
  </w:style>
  <w:style w:type="paragraph" w:customStyle="1" w:styleId="Spacer">
    <w:name w:val="Spacer"/>
    <w:basedOn w:val="Normal"/>
    <w:semiHidden/>
    <w:qFormat/>
    <w:rsid w:val="00DF56E6"/>
    <w:rPr>
      <w:color w:val="auto"/>
      <w:sz w:val="18"/>
      <w:szCs w:val="18"/>
    </w:rPr>
  </w:style>
  <w:style w:type="paragraph" w:customStyle="1" w:styleId="BulletedList">
    <w:name w:val="Bulleted List"/>
    <w:basedOn w:val="Normal"/>
    <w:semiHidden/>
    <w:qFormat/>
    <w:rsid w:val="00DF56E6"/>
    <w:pPr>
      <w:spacing w:after="120" w:line="240" w:lineRule="auto"/>
      <w:ind w:left="288"/>
    </w:pPr>
    <w:rPr>
      <w:color w:val="auto"/>
      <w:szCs w:val="20"/>
    </w:rPr>
  </w:style>
  <w:style w:type="paragraph" w:customStyle="1" w:styleId="BulletList">
    <w:name w:val="Bullet List"/>
    <w:basedOn w:val="ListParagraph"/>
    <w:semiHidden/>
    <w:qFormat/>
    <w:rsid w:val="00CF2BE7"/>
    <w:pPr>
      <w:spacing w:line="360" w:lineRule="auto"/>
      <w:ind w:left="360" w:hanging="360"/>
    </w:pPr>
    <w:rPr>
      <w:color w:val="auto"/>
      <w:szCs w:val="20"/>
    </w:rPr>
  </w:style>
  <w:style w:type="paragraph" w:customStyle="1" w:styleId="Years">
    <w:name w:val="Years"/>
    <w:basedOn w:val="Heading3"/>
    <w:qFormat/>
    <w:rsid w:val="00CF2BE7"/>
    <w:pPr>
      <w:spacing w:before="60" w:after="120"/>
    </w:pPr>
    <w:rPr>
      <w:i/>
      <w:iCs/>
      <w:color w:val="auto"/>
      <w:szCs w:val="20"/>
    </w:rPr>
  </w:style>
  <w:style w:type="character" w:customStyle="1" w:styleId="NotBold">
    <w:name w:val="Not Bold"/>
    <w:uiPriority w:val="1"/>
    <w:qFormat/>
    <w:rsid w:val="00771A46"/>
    <w:rPr>
      <w:b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ylan\AppData\Roaming\Microsoft\Templates\Color%20block%20UIUX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0B079B-82BF-4904-A01A-A04369B251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6E9C11-7EA5-477D-9B95-C6785A9AA8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45B97B73-43FC-4E43-9534-08F32B6CE1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9C0D372-28D0-4A7F-8DC2-036EF5C5621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1f8d9a3-3347-400d-a852-d217cf3d654e}" enabled="0" method="" siteId="{71f8d9a3-3347-400d-a852-d217cf3d654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Color block UIUX designer resume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Titley</dc:creator>
  <cp:keywords/>
  <dc:description/>
  <cp:lastModifiedBy>Dylan Titley</cp:lastModifiedBy>
  <cp:revision>30</cp:revision>
  <dcterms:created xsi:type="dcterms:W3CDTF">2026-10-20T08:01:00Z</dcterms:created>
  <dcterms:modified xsi:type="dcterms:W3CDTF">2026-10-20T08:24:00Z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